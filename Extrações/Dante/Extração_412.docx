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C27CB3" w:rsidRDefault="009D5792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id="0"/>
      <w:bookmarkStart w:name="_GoBack" w:id="1"/>
      <w:bookmarkEnd w:id="0"/>
      <w:bookmarkEnd w:id="1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C27CB3" w:rsidRDefault="009D5792" w14:paraId="1788A617" wp14:textId="77777777">
      <w:pPr>
        <w:pStyle w:val="Ttulo1"/>
        <w:spacing w:after="240" w:line="240" w:lineRule="auto"/>
        <w:jc w:val="center"/>
      </w:pPr>
      <w:bookmarkStart w:name="_heading=h.15yd3ohknhfr" w:id="2"/>
      <w:bookmarkEnd w:id="2"/>
      <w:r>
        <w:rPr>
          <w:rStyle w:val="Fontepargpadro"/>
          <w:b/>
        </w:rPr>
        <w:t>TCC - Inteligência Artificial Generativa (IAG) no Audiovisual não interativo</w:t>
      </w:r>
    </w:p>
    <w:p xmlns:wp14="http://schemas.microsoft.com/office/word/2010/wordml" w:rsidR="00C27CB3" w:rsidRDefault="00C27CB3" w14:paraId="672A6659" wp14:textId="77777777">
      <w:pPr>
        <w:pStyle w:val="normal0"/>
      </w:pPr>
    </w:p>
    <w:tbl>
      <w:tblPr>
        <w:tblW w:w="11430" w:type="dxa"/>
        <w:tblInd w:w="-12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0"/>
        <w:gridCol w:w="5550"/>
      </w:tblGrid>
      <w:tr xmlns:wp14="http://schemas.microsoft.com/office/word/2010/wordml" w:rsidR="00C27CB3" w14:paraId="5C5ED0E8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C17BDAF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ID em Porifera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E43574A" wp14:textId="77777777">
            <w:pPr>
              <w:pStyle w:val="normal0"/>
            </w:pPr>
            <w:r>
              <w:t>412</w:t>
            </w:r>
          </w:p>
        </w:tc>
      </w:tr>
      <w:tr xmlns:wp14="http://schemas.microsoft.com/office/word/2010/wordml" w:rsidR="00C27CB3" w14:paraId="5E04EAF2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1987666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A047F9D" wp14:textId="77777777">
            <w:pPr>
              <w:pStyle w:val="normal0"/>
            </w:pPr>
            <w:r>
              <w:t xml:space="preserve">Jiaxi Lv, Yi Huang, Mingfu </w:t>
            </w:r>
            <w:r>
              <w:rPr>
                <w:rStyle w:val="mord"/>
              </w:rPr>
              <w:t>Yan1</w:t>
            </w:r>
            <w:r>
              <w:rPr>
                <w:rStyle w:val="mpunct"/>
              </w:rPr>
              <w:t>,</w:t>
            </w:r>
            <w:r>
              <w:t xml:space="preserve"> </w:t>
            </w:r>
            <w:r>
              <w:t xml:space="preserve">Jiancheng Huang, Jianzhuang Liu, Yifan </w:t>
            </w:r>
            <w:r>
              <w:rPr>
                <w:rStyle w:val="mord"/>
              </w:rPr>
              <w:t>Liu,</w:t>
            </w:r>
            <w:r>
              <w:t xml:space="preserve"> Yafei Wen, Xiaoxin Che, Shifeng Chen-  2024 </w:t>
            </w:r>
          </w:p>
        </w:tc>
      </w:tr>
      <w:tr xmlns:wp14="http://schemas.microsoft.com/office/word/2010/wordml" w:rsidR="00C27CB3" w14:paraId="7345FF9E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4184D58" wp14:textId="77777777">
            <w:pPr>
              <w:pStyle w:val="normal0"/>
            </w:pPr>
            <w:r>
              <w:rPr>
                <w:rStyle w:val="Fontepargpadro"/>
                <w:b/>
                <w:color w:val="FFFFFF"/>
                <w:lang w:val="en-US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F4AF59F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10.1109/CVPRW63382.2024.00150</w:t>
            </w:r>
          </w:p>
        </w:tc>
      </w:tr>
      <w:tr xmlns:wp14="http://schemas.microsoft.com/office/word/2010/wordml" w:rsidR="00C27CB3" w14:paraId="08808D20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10F1E74" wp14:textId="77777777">
            <w:pPr>
              <w:pStyle w:val="normal0"/>
            </w:pPr>
            <w:r>
              <w:rPr>
                <w:rStyle w:val="Fontepargpadro"/>
                <w:b/>
                <w:color w:val="FFFFFF"/>
                <w:lang w:val="en-US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F53FF41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IEEE/CVF Conference on Computer Vision and Pattern Recognition Workshops (CVPRW)</w:t>
            </w:r>
          </w:p>
        </w:tc>
      </w:tr>
    </w:tbl>
    <w:p xmlns:wp14="http://schemas.microsoft.com/office/word/2010/wordml" w:rsidR="00C27CB3" w:rsidRDefault="00C27CB3" w14:paraId="0A37501D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id="3"/>
      <w:bookmarkEnd w:id="3"/>
    </w:p>
    <w:p xmlns:wp14="http://schemas.microsoft.com/office/word/2010/wordml" w:rsidR="00C27CB3" w:rsidRDefault="009D5792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id="4"/>
      <w:bookmarkEnd w:id="4"/>
      <w:r>
        <w:rPr>
          <w:b/>
        </w:rPr>
        <w:t>Resumo do Artigo:</w:t>
      </w:r>
    </w:p>
    <w:p xmlns:wp14="http://schemas.microsoft.com/office/word/2010/wordml" w:rsidR="00C27CB3" w:rsidRDefault="009D5792" w14:paraId="5365A0AF" wp14:textId="77777777">
      <w:pPr>
        <w:pStyle w:val="Normal1"/>
      </w:pPr>
      <w:r>
        <w:t>Os avanços</w:t>
      </w:r>
      <w:r>
        <w:t xml:space="preserve"> recentes na geração de texto-para-vídeo têm melhorado a fidelidade, mas continuam a ter dificuldade em cumprir </w:t>
      </w:r>
      <w:r>
        <w:rPr>
          <w:rStyle w:val="Fontepargpadro"/>
          <w:bCs/>
        </w:rPr>
        <w:t>comandos de movimento físico específicos</w:t>
      </w:r>
      <w:r>
        <w:t xml:space="preserve"> (como a física do mundo real). O artigo propõe o </w:t>
      </w:r>
      <w:r>
        <w:rPr>
          <w:rStyle w:val="Fontepargpadro"/>
          <w:bCs/>
        </w:rPr>
        <w:t>GPT4Motion</w:t>
      </w:r>
      <w:r>
        <w:t xml:space="preserve">, um </w:t>
      </w:r>
      <w:r>
        <w:rPr>
          <w:rStyle w:val="Fontepargpadro"/>
          <w:i/>
          <w:iCs/>
        </w:rPr>
        <w:t>pipeline</w:t>
      </w:r>
      <w:r>
        <w:t xml:space="preserve"> que usa um </w:t>
      </w:r>
      <w:r>
        <w:rPr>
          <w:rStyle w:val="Fontepargpadro"/>
          <w:bCs/>
        </w:rPr>
        <w:t>Modelo de Linguagem</w:t>
      </w:r>
      <w:r>
        <w:rPr>
          <w:rStyle w:val="Fontepargpadro"/>
          <w:bCs/>
        </w:rPr>
        <w:t xml:space="preserve"> Grande (LLM)</w:t>
      </w:r>
      <w:r>
        <w:t xml:space="preserve">, especificamente o GPT, como um planejador de alto nível para gerar </w:t>
      </w:r>
      <w:r>
        <w:rPr>
          <w:rStyle w:val="Fontepargpadro"/>
          <w:i/>
          <w:iCs/>
        </w:rPr>
        <w:t>scripts</w:t>
      </w:r>
      <w:r>
        <w:t xml:space="preserve"> de movimento físico. Este </w:t>
      </w:r>
      <w:r>
        <w:rPr>
          <w:rStyle w:val="Fontepargpadro"/>
          <w:i/>
          <w:iCs/>
        </w:rPr>
        <w:t>script</w:t>
      </w:r>
      <w:r>
        <w:t xml:space="preserve"> é no formato de código Python compatível com o </w:t>
      </w:r>
      <w:r>
        <w:rPr>
          <w:rStyle w:val="Fontepargpadro"/>
          <w:bCs/>
        </w:rPr>
        <w:t>Blender</w:t>
      </w:r>
      <w:r>
        <w:t xml:space="preserve"> (um </w:t>
      </w:r>
      <w:r>
        <w:rPr>
          <w:rStyle w:val="Fontepargpadro"/>
          <w:i/>
          <w:iCs/>
        </w:rPr>
        <w:t>software</w:t>
      </w:r>
      <w:r>
        <w:t xml:space="preserve"> de modelagem 3D), que é então usado para renderizar um vídeo real</w:t>
      </w:r>
      <w:r>
        <w:t>ista. O sistema integra este Planeamento de Movimento (</w:t>
      </w:r>
      <w:r>
        <w:rPr>
          <w:rStyle w:val="Fontepargpadro"/>
          <w:i/>
          <w:iCs/>
        </w:rPr>
        <w:t>Motion Planning</w:t>
      </w:r>
      <w:r>
        <w:t xml:space="preserve">) com um Modelo de Difusão pré-treinado de Texto-para-Vídeo. O método é capaz de gerar vídeos que </w:t>
      </w:r>
      <w:r>
        <w:rPr>
          <w:rStyle w:val="Fontepargpadro"/>
          <w:bCs/>
        </w:rPr>
        <w:t>respeitam as leis da física</w:t>
      </w:r>
      <w:r>
        <w:t xml:space="preserve"> e demonstram </w:t>
      </w:r>
      <w:r>
        <w:rPr>
          <w:rStyle w:val="Fontepargpadro"/>
          <w:bCs/>
        </w:rPr>
        <w:t>controlabilidade e consistência temporal</w:t>
      </w:r>
      <w:r>
        <w:t xml:space="preserve"> superi</w:t>
      </w:r>
      <w:r>
        <w:t>ores aos métodos existentes.</w:t>
      </w:r>
    </w:p>
    <w:p xmlns:wp14="http://schemas.microsoft.com/office/word/2010/wordml" w:rsidR="00C27CB3" w:rsidRDefault="00C27CB3" w14:paraId="5DAB6C7B" wp14:textId="77777777">
      <w:pPr>
        <w:pStyle w:val="normal0"/>
      </w:pPr>
    </w:p>
    <w:p xmlns:wp14="http://schemas.microsoft.com/office/word/2010/wordml" w:rsidR="00C27CB3" w:rsidRDefault="009D5792" w14:paraId="02EB378F" wp14:textId="77777777">
      <w:pPr>
        <w:pStyle w:val="normal0"/>
        <w:ind w:left="-1133" w:right="-1174"/>
      </w:pPr>
      <w:r>
        <w:rPr>
          <w:noProof/>
          <w:lang w:val="en-US" w:eastAsia="en-US"/>
        </w:rPr>
        <mc:AlternateContent>
          <mc:Choice Requires="wps">
            <w:drawing>
              <wp:inline xmlns:wp14="http://schemas.microsoft.com/office/word/2010/wordprocessingDrawing" distT="0" distB="0" distL="0" distR="0" wp14:anchorId="5B6AD3B4" wp14:editId="7777777">
                <wp:extent cx="0" cy="19046"/>
                <wp:effectExtent l="0" t="0" r="19050" b="57154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 w14:anchorId="2DA4CC6C">
              <v:rect id="Horizontal Line 1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color="#a0a0a0" strokeweight=".26467mm" w14:anchorId="17D8DC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">
                <v:shadow on="t" color="black" opacity="22937f" offset="0,.63881mm" origin="-.5,-.5"/>
                <v:textbox inset="0,0,0,0"/>
                <w10:anchorlock/>
              </v:rect>
            </w:pict>
          </mc:Fallback>
        </mc:AlternateContent>
      </w:r>
    </w:p>
    <w:p xmlns:wp14="http://schemas.microsoft.com/office/word/2010/wordml" w:rsidR="00C27CB3" w:rsidRDefault="00C27CB3" w14:paraId="6A05A809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id="5"/>
      <w:bookmarkEnd w:id="5"/>
    </w:p>
    <w:p xmlns:wp14="http://schemas.microsoft.com/office/word/2010/wordml" w:rsidR="00C27CB3" w:rsidRDefault="009D5792" w14:paraId="416B4564" wp14:textId="77777777">
      <w:pPr>
        <w:pStyle w:val="Ttulo2"/>
        <w:keepNext w:val="0"/>
        <w:keepLines w:val="0"/>
        <w:spacing w:before="280"/>
        <w:ind w:left="-1133"/>
      </w:pPr>
      <w:bookmarkStart w:name="_heading=h.wged3kymt3fd" w:id="6"/>
      <w:bookmarkEnd w:id="6"/>
      <w:r>
        <w:rPr>
          <w:rStyle w:val="Fontepargpadro"/>
          <w:b/>
        </w:rPr>
        <w:t>Tecnologias de IAG Usadas:</w:t>
      </w:r>
    </w:p>
    <w:p xmlns:wp14="http://schemas.microsoft.com/office/word/2010/wordml" w:rsidR="00C27CB3" w:rsidRDefault="009D5792" w14:paraId="1CA847B5" wp14:textId="77777777">
      <w:r>
        <w:rPr>
          <w:rStyle w:val="citation-1406"/>
          <w:lang w:val="en-US"/>
        </w:rPr>
        <w:t xml:space="preserve">GPT-4 , </w:t>
      </w:r>
      <w:r>
        <w:rPr>
          <w:rStyle w:val="Fontepargpadro"/>
          <w:rFonts w:eastAsia="Times New Roman"/>
          <w:sz w:val="24"/>
          <w:szCs w:val="24"/>
          <w:lang w:val="en-US"/>
        </w:rPr>
        <w:t xml:space="preserve">Stable Diffusion (Stable Diffusion XL / SDXL) , ControlNet (Canny-edge-based e depth-based) , Blender (Physics Engine) </w:t>
      </w:r>
    </w:p>
    <w:p xmlns:wp14="http://schemas.microsoft.com/office/word/2010/wordml" w:rsidR="00C27CB3" w:rsidRDefault="00C27CB3" w14:paraId="5A39BBE3" wp14:textId="77777777">
      <w:pPr>
        <w:rPr>
          <w:rFonts w:eastAsia="Times New Roman"/>
          <w:sz w:val="24"/>
          <w:szCs w:val="24"/>
          <w:lang w:val="en-US"/>
        </w:rPr>
      </w:pPr>
    </w:p>
    <w:p xmlns:wp14="http://schemas.microsoft.com/office/word/2010/wordml" w:rsidR="00C27CB3" w:rsidRDefault="00C27CB3" w14:paraId="41C8F396" wp14:textId="77777777">
      <w:pPr>
        <w:rPr>
          <w:rFonts w:eastAsia="Times New Roman"/>
          <w:sz w:val="24"/>
          <w:szCs w:val="24"/>
          <w:lang w:val="en-US"/>
        </w:rPr>
      </w:pPr>
    </w:p>
    <w:p xmlns:wp14="http://schemas.microsoft.com/office/word/2010/wordml" w:rsidR="00C27CB3" w:rsidRDefault="00C27CB3" w14:paraId="72A3D3EC" wp14:textId="77777777">
      <w:pPr>
        <w:rPr>
          <w:lang w:val="en-US"/>
        </w:rPr>
      </w:pPr>
    </w:p>
    <w:p xmlns:wp14="http://schemas.microsoft.com/office/word/2010/wordml" w:rsidR="00C27CB3" w:rsidRDefault="009D5792" w14:paraId="29D6B04F" wp14:textId="77777777">
      <w:pPr>
        <w:pStyle w:val="normal0"/>
        <w:ind w:left="-1133" w:right="-1174"/>
      </w:pPr>
      <w:r>
        <w:rPr>
          <w:rStyle w:val="Fontepargpadro"/>
          <w:lang w:val="en-US"/>
        </w:rPr>
        <w:t xml:space="preserve"> </w:t>
      </w:r>
      <w:r>
        <w:rPr>
          <w:noProof/>
          <w:lang w:val="en-US" w:eastAsia="en-US"/>
        </w:rPr>
        <mc:AlternateContent>
          <mc:Choice Requires="wps">
            <w:drawing>
              <wp:inline xmlns:wp14="http://schemas.microsoft.com/office/word/2010/wordprocessingDrawing" distT="0" distB="0" distL="0" distR="0" wp14:anchorId="19ACC6F6" wp14:editId="7777777">
                <wp:extent cx="0" cy="19046"/>
                <wp:effectExtent l="0" t="0" r="19050" b="57154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 w14:anchorId="60DA3C24">
              <v:rect id="Horizontal Line 2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color="#a0a0a0" strokeweight=".26467mm" w14:anchorId="7DA07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">
                <v:shadow on="t" color="black" opacity="22937f" offset="0,.63881mm" origin="-.5,-.5"/>
                <v:textbox inset="0,0,0,0"/>
                <w10:anchorlock/>
              </v:rect>
            </w:pict>
          </mc:Fallback>
        </mc:AlternateContent>
      </w:r>
    </w:p>
    <w:p xmlns:wp14="http://schemas.microsoft.com/office/word/2010/wordml" w:rsidR="00C27CB3" w:rsidRDefault="00C27CB3" w14:paraId="0D0B940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id="7"/>
      <w:bookmarkEnd w:id="7"/>
    </w:p>
    <w:p xmlns:wp14="http://schemas.microsoft.com/office/word/2010/wordml" w:rsidR="00C27CB3" w:rsidRDefault="009D5792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id="8"/>
      <w:bookmarkEnd w:id="8"/>
      <w:r>
        <w:rPr>
          <w:rStyle w:val="Fontepargpadro"/>
          <w:b/>
        </w:rPr>
        <w:t>Questões de Pesquisa:</w:t>
      </w:r>
    </w:p>
    <w:p xmlns:wp14="http://schemas.microsoft.com/office/word/2010/wordml" w:rsidR="00C27CB3" w:rsidRDefault="00C27CB3" w14:paraId="0E27B00A" wp14:textId="77777777">
      <w:pPr>
        <w:pStyle w:val="normal0"/>
      </w:pPr>
    </w:p>
    <w:tbl>
      <w:tblPr>
        <w:tblW w:w="11385" w:type="dxa"/>
        <w:tblInd w:w="-1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3923"/>
        <w:gridCol w:w="3923"/>
      </w:tblGrid>
      <w:tr xmlns:wp14="http://schemas.microsoft.com/office/word/2010/wordml" w:rsidR="00C27CB3" w:rsidTr="36594910" w14:paraId="4F00274F" wp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CE8069B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CD319ED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C7BC1A9" wp14:textId="77777777">
            <w:pPr>
              <w:pStyle w:val="normal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Trecho de </w:t>
            </w:r>
            <w:r>
              <w:rPr>
                <w:b/>
                <w:color w:val="FFFFFF"/>
              </w:rPr>
              <w:t>Justificativa</w:t>
            </w:r>
          </w:p>
        </w:tc>
      </w:tr>
      <w:tr xmlns:wp14="http://schemas.microsoft.com/office/word/2010/wordml" w:rsidR="00C27CB3" w:rsidTr="36594910" w14:paraId="32C830F8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4920842" wp14:textId="77777777">
            <w:pPr>
              <w:pStyle w:val="normal0"/>
            </w:pPr>
            <w:r>
              <w:rPr>
                <w:rStyle w:val="Fontepargpadro"/>
                <w:b/>
              </w:rPr>
              <w:t>SQ1. Qual o tipo de contribuição do artigo?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P="36594910" w:rsidRDefault="009D5792" w14:paraId="7E254208" wp14:textId="6C70310F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>[ ]</w:t>
            </w:r>
            <w:r w:rsidRPr="36594910" w:rsidR="36594910">
              <w:rPr>
                <w:noProof w:val="0"/>
                <w:lang w:val="pt-BR"/>
              </w:rPr>
              <w:t xml:space="preserve"> Pesquisa de Avaliação </w:t>
            </w:r>
          </w:p>
          <w:p w:rsidR="00C27CB3" w:rsidP="36594910" w:rsidRDefault="009D5792" w14:paraId="10F929CF" wp14:textId="18ED9D49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 xml:space="preserve"> </w:t>
            </w:r>
            <w:r w:rsidRPr="36594910" w:rsidR="36594910">
              <w:rPr>
                <w:noProof w:val="0"/>
                <w:lang w:val="pt-BR"/>
              </w:rPr>
              <w:t>[ x]</w:t>
            </w:r>
            <w:r w:rsidRPr="36594910" w:rsidR="36594910">
              <w:rPr>
                <w:noProof w:val="0"/>
                <w:lang w:val="pt-BR"/>
              </w:rPr>
              <w:t xml:space="preserve"> Proposta de Solução </w:t>
            </w:r>
          </w:p>
          <w:p w:rsidR="00C27CB3" w:rsidP="36594910" w:rsidRDefault="009D5792" w14:paraId="565B6B05" wp14:textId="5DE981BD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 xml:space="preserve">[ ] Pesquisa de Validação </w:t>
            </w:r>
          </w:p>
          <w:p w:rsidR="00C27CB3" w:rsidP="36594910" w:rsidRDefault="009D5792" w14:paraId="6C16CED6" wp14:textId="4B859C84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 xml:space="preserve"> </w:t>
            </w:r>
            <w:r w:rsidRPr="36594910" w:rsidR="36594910">
              <w:rPr>
                <w:noProof w:val="0"/>
                <w:lang w:val="pt-BR"/>
              </w:rPr>
              <w:t>[ ]</w:t>
            </w:r>
            <w:r w:rsidRPr="36594910" w:rsidR="36594910">
              <w:rPr>
                <w:noProof w:val="0"/>
                <w:lang w:val="pt-BR"/>
              </w:rPr>
              <w:t xml:space="preserve"> Artigo Filosófico </w:t>
            </w:r>
          </w:p>
          <w:p w:rsidR="00C27CB3" w:rsidP="36594910" w:rsidRDefault="009D5792" w14:paraId="7D15FDE5" wp14:textId="2B07F43E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>[ ]</w:t>
            </w:r>
            <w:r w:rsidRPr="36594910" w:rsidR="36594910">
              <w:rPr>
                <w:noProof w:val="0"/>
                <w:lang w:val="pt-BR"/>
              </w:rPr>
              <w:t xml:space="preserve"> Artigo de Opinião</w:t>
            </w:r>
          </w:p>
          <w:p w:rsidR="00C27CB3" w:rsidP="36594910" w:rsidRDefault="009D5792" w14:paraId="73073D62" wp14:textId="6140921C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 xml:space="preserve"> </w:t>
            </w:r>
            <w:r w:rsidRPr="36594910" w:rsidR="36594910">
              <w:rPr>
                <w:noProof w:val="0"/>
                <w:lang w:val="pt-BR"/>
              </w:rPr>
              <w:t>[ ]</w:t>
            </w:r>
            <w:r w:rsidRPr="36594910" w:rsidR="36594910">
              <w:rPr>
                <w:noProof w:val="0"/>
                <w:lang w:val="pt-BR"/>
              </w:rPr>
              <w:t xml:space="preserve"> Relato de Experiência</w:t>
            </w:r>
          </w:p>
          <w:p w:rsidR="00C27CB3" w:rsidP="36594910" w:rsidRDefault="009D5792" w14:paraId="2F2F524C" wp14:textId="42A28CDD">
            <w:pPr>
              <w:spacing w:before="0" w:beforeAutospacing="off" w:after="240" w:afterAutospacing="off"/>
            </w:pPr>
            <w:r w:rsidRPr="36594910" w:rsidR="36594910">
              <w:rPr>
                <w:noProof w:val="0"/>
                <w:lang w:val="pt-BR"/>
              </w:rPr>
              <w:t xml:space="preserve"> </w:t>
            </w:r>
            <w:r w:rsidRPr="36594910" w:rsidR="36594910">
              <w:rPr>
                <w:noProof w:val="0"/>
                <w:lang w:val="pt-BR"/>
              </w:rPr>
              <w:t>[ ]</w:t>
            </w:r>
            <w:r w:rsidRPr="36594910" w:rsidR="36594910">
              <w:rPr>
                <w:noProof w:val="0"/>
                <w:lang w:val="pt-BR"/>
              </w:rPr>
              <w:t xml:space="preserve"> Outro: _____</w:t>
            </w:r>
          </w:p>
          <w:p w:rsidR="00C27CB3" w:rsidRDefault="009D5792" w14:paraId="39F51B26" wp14:textId="671C2363">
            <w:pPr>
              <w:pStyle w:val="normal0"/>
            </w:pP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B6E84DE" wp14:textId="77777777">
            <w:pPr>
              <w:pStyle w:val="NormalWeb"/>
            </w:pPr>
            <w:r>
              <w:rPr>
                <w:rStyle w:val="citation-1401"/>
                <w:rFonts w:ascii="Arial" w:hAnsi="Arial" w:cs="Arial"/>
                <w:sz w:val="22"/>
                <w:szCs w:val="22"/>
                <w:lang w:val="en-US"/>
              </w:rPr>
              <w:t xml:space="preserve">"we propose GPT4Motion, a training-free framework that leverages the planning capability of large language models such as GPT, the physical simulation strength of Blender, and </w:t>
            </w:r>
            <w:r>
              <w:rPr>
                <w:rStyle w:val="citation-1401"/>
                <w:rFonts w:ascii="Arial" w:hAnsi="Arial" w:cs="Arial"/>
                <w:sz w:val="22"/>
                <w:szCs w:val="22"/>
                <w:lang w:val="en-US"/>
              </w:rPr>
              <w:t>the excellent image generation ability of text-to-image diffusion models to enhance the quality of video synthesis."</w:t>
            </w:r>
          </w:p>
          <w:p w:rsidR="00C27CB3" w:rsidRDefault="00C27CB3" w14:paraId="60061E4C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147215C1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2519574" wp14:textId="77777777">
            <w:pPr>
              <w:pStyle w:val="normal0"/>
            </w:pPr>
            <w:r>
              <w:rPr>
                <w:rStyle w:val="Fontepargpadro"/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F4EF939" wp14:textId="77777777">
            <w:pPr>
              <w:pStyle w:val="normal0"/>
            </w:pPr>
            <w:r>
              <w:t>[x ] Inteligência Artificial</w:t>
            </w:r>
          </w:p>
          <w:p w:rsidR="00C27CB3" w:rsidRDefault="009D5792" w14:paraId="3EA1658D" wp14:textId="77777777">
            <w:pPr>
              <w:pStyle w:val="normal0"/>
            </w:pPr>
            <w:r>
              <w:t>[ ] Engenharia de Software</w:t>
            </w:r>
          </w:p>
          <w:p w:rsidR="00C27CB3" w:rsidRDefault="009D5792" w14:paraId="5E1A9659" wp14:textId="77777777">
            <w:pPr>
              <w:pStyle w:val="normal0"/>
            </w:pPr>
            <w:r>
              <w:t>[ ] Design Digital</w:t>
            </w:r>
          </w:p>
          <w:p w:rsidR="00C27CB3" w:rsidRDefault="009D5792" w14:paraId="2482A018" wp14:textId="77777777">
            <w:pPr>
              <w:pStyle w:val="normal0"/>
            </w:pPr>
            <w:r>
              <w:t>[x ] Míd</w:t>
            </w:r>
            <w:r>
              <w:t>ia e Entretenimento</w:t>
            </w:r>
          </w:p>
          <w:p w:rsidR="00C27CB3" w:rsidRDefault="009D5792" w14:paraId="3AA87E79" wp14:textId="77777777">
            <w:pPr>
              <w:pStyle w:val="normal0"/>
            </w:pPr>
            <w:r>
              <w:t>[ ] Educação</w:t>
            </w:r>
          </w:p>
          <w:p w:rsidR="00C27CB3" w:rsidRDefault="009D5792" w14:paraId="4BFE934E" wp14:textId="77777777">
            <w:pPr>
              <w:pStyle w:val="normal0"/>
            </w:pPr>
            <w:r>
              <w:t>[ ] Ciências Sociais</w:t>
            </w:r>
          </w:p>
          <w:p w:rsidR="00C27CB3" w:rsidRDefault="009D5792" w14:paraId="7E7CB8A1" wp14:textId="77777777">
            <w:pPr>
              <w:pStyle w:val="normal0"/>
            </w:pPr>
            <w:r>
              <w:t>[ ] Psicologia</w:t>
            </w:r>
          </w:p>
          <w:p w:rsidR="00C27CB3" w:rsidRDefault="009D5792" w14:paraId="04BE579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DD48E23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"In recent years, the computer vision community has shown increasing interest in generative AI." </w:t>
            </w:r>
          </w:p>
          <w:p w:rsidR="00C27CB3" w:rsidRDefault="009D5792" w14:paraId="44EAFD9C" wp14:textId="777777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</w:p>
          <w:p w:rsidR="00C27CB3" w:rsidRDefault="009D5792" w14:paraId="4884E407" wp14:textId="77777777">
            <w:pPr>
              <w:spacing w:before="100" w:after="100"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"Recent advances in text-to-video generation have harnessed the power</w:t>
            </w:r>
            <w:r>
              <w:rPr>
                <w:rFonts w:eastAsia="Times New Roman"/>
                <w:lang w:val="en-US"/>
              </w:rPr>
              <w:t xml:space="preserve"> of diffusion models to create visually compelling content conditioned on text prompts." </w:t>
            </w:r>
          </w:p>
          <w:p w:rsidR="00C27CB3" w:rsidRDefault="00C27CB3" w14:paraId="4B94D5A5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7A1BCBCB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3D1E9D8" wp14:textId="77777777">
            <w:pPr>
              <w:pStyle w:val="normal0"/>
            </w:pPr>
            <w:r>
              <w:rPr>
                <w:rStyle w:val="Fontepargpadro"/>
                <w:b/>
              </w:rPr>
              <w:t>SQ3. Qual o foco principal da aplicação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0B38194" wp14:textId="77777777">
            <w:pPr>
              <w:pStyle w:val="normal0"/>
            </w:pPr>
            <w:r>
              <w:t>[x ] Geração/modificação de vídeos</w:t>
            </w:r>
          </w:p>
          <w:p w:rsidR="00C27CB3" w:rsidRDefault="009D5792" w14:paraId="61DC6EE6" wp14:textId="77777777">
            <w:pPr>
              <w:pStyle w:val="normal0"/>
            </w:pPr>
            <w:r>
              <w:t>[ ] Criação de efeitos audiovisuais</w:t>
            </w:r>
          </w:p>
          <w:p w:rsidR="00C27CB3" w:rsidRDefault="009D5792" w14:paraId="0D6CA3D1" wp14:textId="77777777">
            <w:pPr>
              <w:pStyle w:val="normal0"/>
            </w:pPr>
            <w:r>
              <w:t>[ ] Automação de processos de ediçã</w:t>
            </w:r>
            <w:r>
              <w:t>o</w:t>
            </w:r>
          </w:p>
          <w:p w:rsidR="00C27CB3" w:rsidRDefault="009D5792" w14:paraId="122799F5" wp14:textId="77777777">
            <w:pPr>
              <w:pStyle w:val="normal0"/>
            </w:pPr>
            <w:r>
              <w:t>[ ] Criação de imagens estáticas</w:t>
            </w:r>
          </w:p>
          <w:p w:rsidR="00C27CB3" w:rsidRDefault="009D5792" w14:paraId="1E2E28DD" wp14:textId="77777777">
            <w:pPr>
              <w:pStyle w:val="normal0"/>
            </w:pPr>
            <w:r>
              <w:t>[ ] Produção musical</w:t>
            </w:r>
          </w:p>
          <w:p w:rsidR="00C27CB3" w:rsidRDefault="009D5792" w14:paraId="7275B208" wp14:textId="77777777">
            <w:pPr>
              <w:pStyle w:val="normal0"/>
            </w:pPr>
            <w:r>
              <w:t>[ ] Storytelling/narrativas</w:t>
            </w:r>
          </w:p>
          <w:p w:rsidR="00C27CB3" w:rsidRDefault="009D5792" w14:paraId="594F839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21FD116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"Recent advances in text-to-video generation have harnessed the power of diffusion models to create visually compelling content conditioned on text prompt</w:t>
            </w:r>
            <w:r>
              <w:rPr>
                <w:rFonts w:eastAsia="Times New Roman"/>
                <w:lang w:val="en-US"/>
              </w:rPr>
              <w:t xml:space="preserve">s." </w:t>
            </w:r>
          </w:p>
          <w:p w:rsidR="00C27CB3" w:rsidRDefault="00C27CB3" w14:paraId="3DEEC669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2D26397B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CAAF1A3" wp14:textId="77777777">
            <w:pPr>
              <w:pStyle w:val="normal0"/>
            </w:pPr>
            <w:r>
              <w:rPr>
                <w:rStyle w:val="Fontepargpadro"/>
                <w:b/>
                <w:lang w:val="en-US"/>
              </w:rPr>
              <w:t>SQ4. Qual tecnologia de IAG foi empregada?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0738BB0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[x ] Modelos de Difusão</w:t>
            </w:r>
          </w:p>
          <w:p w:rsidR="00C27CB3" w:rsidRDefault="009D5792" w14:paraId="267292D6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[ ] GANs</w:t>
            </w:r>
          </w:p>
          <w:p w:rsidR="00C27CB3" w:rsidRDefault="009D5792" w14:paraId="13775F61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[x ] Transformers</w:t>
            </w:r>
          </w:p>
          <w:p w:rsidR="00C27CB3" w:rsidRDefault="009D5792" w14:paraId="255DEEEA" wp14:textId="77777777">
            <w:pPr>
              <w:pStyle w:val="normal0"/>
            </w:pPr>
            <w:r w:rsidRPr="36594910" w:rsidR="36594910">
              <w:rPr>
                <w:rStyle w:val="Fontepargpadro"/>
                <w:lang w:val="en-US"/>
              </w:rPr>
              <w:t>[ ]</w:t>
            </w:r>
            <w:r w:rsidRPr="36594910" w:rsidR="36594910">
              <w:rPr>
                <w:rStyle w:val="Fontepargpadro"/>
                <w:lang w:val="en-US"/>
              </w:rPr>
              <w:t xml:space="preserve"> </w:t>
            </w:r>
            <w:r w:rsidRPr="36594910" w:rsidR="36594910">
              <w:rPr>
                <w:rStyle w:val="Fontepargpadro"/>
                <w:u w:val="single"/>
                <w:lang w:val="en-US"/>
              </w:rPr>
              <w:t>Redes</w:t>
            </w:r>
            <w:r w:rsidRPr="36594910" w:rsidR="36594910">
              <w:rPr>
                <w:rStyle w:val="Fontepargpadro"/>
                <w:lang w:val="en-US"/>
              </w:rPr>
              <w:t xml:space="preserve"> </w:t>
            </w:r>
            <w:r w:rsidRPr="36594910" w:rsidR="36594910">
              <w:rPr>
                <w:rStyle w:val="Fontepargpadro"/>
                <w:lang w:val="en-US"/>
              </w:rPr>
              <w:t>recorrentes</w:t>
            </w:r>
            <w:r w:rsidRPr="36594910" w:rsidR="36594910">
              <w:rPr>
                <w:rStyle w:val="Fontepargpadro"/>
                <w:lang w:val="en-US"/>
              </w:rPr>
              <w:t xml:space="preserve"> (RNN, LSTM)</w:t>
            </w:r>
          </w:p>
          <w:p w:rsidR="00C27CB3" w:rsidRDefault="009D5792" w14:paraId="15662ED0" wp14:textId="77777777">
            <w:pPr>
              <w:pStyle w:val="normal0"/>
            </w:pPr>
            <w:r>
              <w:t>[ ] Autoencoders</w:t>
            </w:r>
          </w:p>
          <w:p w:rsidR="00C27CB3" w:rsidRDefault="009D5792" w14:paraId="592CF376" wp14:textId="77777777">
            <w:pPr>
              <w:pStyle w:val="normal0"/>
            </w:pPr>
            <w:r>
              <w:t>[ ] Modelos híbridos</w:t>
            </w:r>
          </w:p>
          <w:p w:rsidR="00C27CB3" w:rsidRDefault="009D5792" w14:paraId="1973D392" wp14:textId="77777777">
            <w:pPr>
              <w:pStyle w:val="normal0"/>
            </w:pPr>
            <w:r>
              <w:t>[x ] Outro: LLMs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67D22F8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"...harnessed the power of diffusion models..." </w:t>
            </w:r>
          </w:p>
          <w:p w:rsidR="00C27CB3" w:rsidRDefault="009D5792" w14:paraId="2A959781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"...leverages the</w:t>
            </w:r>
            <w:r>
              <w:rPr>
                <w:rFonts w:eastAsia="Times New Roman"/>
                <w:lang w:val="en-US"/>
              </w:rPr>
              <w:t xml:space="preserve"> planning capability of large language models such as GPT..." </w:t>
            </w:r>
          </w:p>
          <w:p w:rsidR="00C27CB3" w:rsidRDefault="00C27CB3" w14:paraId="3656B9AB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569272DD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AFDF59C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:rsidR="00C27CB3" w:rsidRDefault="00C27CB3" w14:paraId="45FB0818" wp14:textId="77777777">
            <w:pPr>
              <w:pStyle w:val="normal0"/>
              <w:rPr>
                <w:b/>
              </w:rPr>
            </w:pPr>
          </w:p>
          <w:p w:rsidR="00C27CB3" w:rsidRDefault="009D5792" w14:paraId="63AAC44E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8EAF234" wp14:textId="77777777">
            <w:pPr>
              <w:pStyle w:val="normal0"/>
            </w:pPr>
            <w:r>
              <w:t xml:space="preserve">Foram utilizadas métricas quantitativas como Suavidade de Movimento (Motion Smoothness), Pontuação CLIP (para </w:t>
            </w:r>
            <w:r>
              <w:t>alinhamento texto-vídeo) e Cintilação Temporal (Temporal Flickering). Também foi realizado um estudo qualitativo com usuários.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C27CB3" w14:paraId="049F31CB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51AD2F73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E9CB6A3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 w:rsidR="00C27CB3" w:rsidRDefault="00C27CB3" w14:paraId="53128261" wp14:textId="77777777">
            <w:pPr>
              <w:pStyle w:val="normal0"/>
              <w:rPr>
                <w:b/>
              </w:rPr>
            </w:pPr>
          </w:p>
          <w:p w:rsidR="00C27CB3" w:rsidRDefault="009D5792" w14:paraId="1DB3028F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3EE7903" wp14:textId="77777777">
            <w:pPr>
              <w:pStyle w:val="normal0"/>
            </w:pPr>
            <w:r>
              <w:t>Concluíram que o GPT4Motion supera os métodos an</w:t>
            </w:r>
            <w:r>
              <w:t>teriores em todas as métricas quantitativas e obteve 100% da preferência no estudo com usuários, gerando vídeos de alta qualidade com coerência de movimento.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C27CB3" w14:paraId="62486C05" wp14:textId="77777777">
            <w:pPr>
              <w:pStyle w:val="normal0"/>
            </w:pPr>
          </w:p>
        </w:tc>
      </w:tr>
      <w:tr xmlns:wp14="http://schemas.microsoft.com/office/word/2010/wordml" w:rsidR="00C27CB3" w:rsidTr="36594910" w14:paraId="455A106C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6F86A3D" wp14:textId="77777777">
            <w:pPr>
              <w:pStyle w:val="normal0"/>
            </w:pPr>
            <w:r>
              <w:rPr>
                <w:rStyle w:val="Fontepargpadro"/>
                <w:b/>
              </w:rPr>
              <w:t>SQ5. A ferramenta de IAG foi utilizada como?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EC116BE" wp14:textId="77777777">
            <w:pPr>
              <w:pStyle w:val="normal0"/>
            </w:pPr>
            <w:r>
              <w:t>[ ] Ferramenta original (sem modificações)</w:t>
            </w:r>
          </w:p>
          <w:p w:rsidR="00C27CB3" w:rsidRDefault="009D5792" w14:paraId="789341BD" wp14:textId="77777777">
            <w:pPr>
              <w:pStyle w:val="normal0"/>
            </w:pPr>
            <w:r>
              <w:t>[ ] Cust</w:t>
            </w:r>
            <w:r>
              <w:t>omização parcial</w:t>
            </w:r>
          </w:p>
          <w:p w:rsidR="00C27CB3" w:rsidRDefault="009D5792" w14:paraId="6B5DF52D" wp14:textId="77777777">
            <w:pPr>
              <w:pStyle w:val="normal0"/>
            </w:pPr>
            <w:r>
              <w:t>[ ] Desenvolvimento próprio/extensivo</w:t>
            </w:r>
          </w:p>
          <w:p w:rsidR="00C27CB3" w:rsidRDefault="009D5792" w14:paraId="7556B37E" wp14:textId="77777777">
            <w:pPr>
              <w:pStyle w:val="normal0"/>
            </w:pPr>
            <w:r>
              <w:t>[x ] Combinação de ferramentas existentes</w:t>
            </w:r>
          </w:p>
          <w:p w:rsidR="00C27CB3" w:rsidRDefault="009D5792" w14:paraId="0DE121F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C163720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"...effectively combines the advanced planning capability of Large Language Models (LLMs) with the robust simulation tool, Blender, for </w:t>
            </w:r>
            <w:r>
              <w:rPr>
                <w:rFonts w:eastAsia="Times New Roman"/>
                <w:lang w:val="en-US"/>
              </w:rPr>
              <w:t xml:space="preserve">efficient text-to-video (T2V) synthesis." </w:t>
            </w:r>
          </w:p>
          <w:p w:rsidR="00C27CB3" w:rsidRDefault="00C27CB3" w14:paraId="4101652C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190DD97F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928EF3E" wp14:textId="77777777">
            <w:pPr>
              <w:pStyle w:val="normal0"/>
            </w:pPr>
            <w:r>
              <w:rPr>
                <w:rStyle w:val="Fontepargpadro"/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4E6EACC6" wp14:textId="77777777">
            <w:pPr>
              <w:pStyle w:val="normal0"/>
            </w:pPr>
            <w:r>
              <w:t>[ ] Limitações de resolução</w:t>
            </w:r>
          </w:p>
          <w:p w:rsidR="00C27CB3" w:rsidRDefault="009D5792" w14:paraId="1E85CD8D" wp14:textId="77777777">
            <w:pPr>
              <w:pStyle w:val="normal0"/>
            </w:pPr>
            <w:r>
              <w:t>[ ] Sincronização áudio-vídeo</w:t>
            </w:r>
          </w:p>
          <w:p w:rsidR="00C27CB3" w:rsidRDefault="009D5792" w14:paraId="338E4595" wp14:textId="77777777">
            <w:pPr>
              <w:pStyle w:val="normal0"/>
            </w:pPr>
            <w:r>
              <w:t>[x ] Coerência temporal</w:t>
            </w:r>
          </w:p>
          <w:p w:rsidR="00C27CB3" w:rsidRDefault="009D5792" w14:paraId="016E1F79" wp14:textId="77777777">
            <w:pPr>
              <w:pStyle w:val="normal0"/>
            </w:pPr>
            <w:r>
              <w:t>[ ] Latência/tempo de resposta</w:t>
            </w:r>
          </w:p>
          <w:p w:rsidR="00C27CB3" w:rsidRDefault="009D5792" w14:paraId="6F3CCB44" wp14:textId="77777777">
            <w:pPr>
              <w:pStyle w:val="normal0"/>
            </w:pPr>
            <w:r>
              <w:t>[ ] Escalabilidade</w:t>
            </w:r>
          </w:p>
          <w:p w:rsidR="00C27CB3" w:rsidRDefault="009D5792" w14:paraId="573AC18B" wp14:textId="77777777">
            <w:pPr>
              <w:pStyle w:val="normal0"/>
            </w:pPr>
            <w:r>
              <w:t>[ ] Estabilidade do sistema</w:t>
            </w:r>
          </w:p>
          <w:p w:rsidR="00C27CB3" w:rsidRDefault="009D5792" w14:paraId="40EDAC10" wp14:textId="77777777">
            <w:pPr>
              <w:pStyle w:val="normal0"/>
            </w:pPr>
            <w:r>
              <w:t>[x ] Outro: Compreensão da Física do Mundo Real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E7F86C8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"However, they usually encounter high computational costs and often struggle to produce videos with coherent physical motions."</w:t>
            </w:r>
          </w:p>
          <w:p w:rsidR="00C27CB3" w:rsidRDefault="009D5792" w14:paraId="4B99056E" wp14:textId="777777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</w:p>
          <w:p w:rsidR="00C27CB3" w:rsidRDefault="009D5792" w14:paraId="69F5BD47" wp14:textId="77777777">
            <w:pPr>
              <w:spacing w:before="100" w:after="100"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"...maintain motion coherency and entity consistency."</w:t>
            </w:r>
          </w:p>
          <w:p w:rsidR="00C27CB3" w:rsidRDefault="00C27CB3" w14:paraId="1299C43A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37457B2E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7F17636" wp14:textId="77777777">
            <w:pPr>
              <w:pStyle w:val="normal0"/>
            </w:pPr>
            <w:r>
              <w:rPr>
                <w:rStyle w:val="Fontepargpadro"/>
                <w:b/>
              </w:rPr>
              <w:t xml:space="preserve">SQ7. Quais desafios </w:t>
            </w:r>
            <w:r>
              <w:rPr>
                <w:rStyle w:val="Fontepargpadro"/>
                <w:b/>
              </w:rPr>
              <w:t>éticos e criativos foram apontados?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E3FB862" wp14:textId="77777777">
            <w:pPr>
              <w:pStyle w:val="normal0"/>
            </w:pPr>
            <w:r>
              <w:t>[ ] Autenticidade/autoria</w:t>
            </w:r>
          </w:p>
          <w:p w:rsidR="00C27CB3" w:rsidRDefault="009D5792" w14:paraId="3E4AAE29" wp14:textId="77777777">
            <w:pPr>
              <w:pStyle w:val="normal0"/>
            </w:pPr>
            <w:r>
              <w:t>[ ] Viés algorítmico</w:t>
            </w:r>
          </w:p>
          <w:p w:rsidR="00C27CB3" w:rsidRDefault="009D5792" w14:paraId="169E71E8" wp14:textId="77777777">
            <w:pPr>
              <w:pStyle w:val="normal0"/>
            </w:pPr>
            <w:r>
              <w:t>[ ] Impacto na indústria criativa</w:t>
            </w:r>
          </w:p>
          <w:p w:rsidR="00C27CB3" w:rsidRDefault="009D5792" w14:paraId="2540CDC5" wp14:textId="77777777">
            <w:pPr>
              <w:pStyle w:val="normal0"/>
            </w:pPr>
            <w:r>
              <w:t>[ ] Uso não autorizado de referências</w:t>
            </w:r>
          </w:p>
          <w:p w:rsidR="00C27CB3" w:rsidRDefault="009D5792" w14:paraId="585CFBB3" wp14:textId="77777777">
            <w:pPr>
              <w:pStyle w:val="normal0"/>
            </w:pPr>
            <w:r>
              <w:t>[ ] Privacidade e proteção de dados</w:t>
            </w:r>
          </w:p>
          <w:p w:rsidR="00C27CB3" w:rsidRDefault="009D5792" w14:paraId="42A3A386" wp14:textId="77777777">
            <w:pPr>
              <w:pStyle w:val="normal0"/>
            </w:pPr>
            <w:r>
              <w:t>[ ] Plágio e direitos autorais</w:t>
            </w:r>
          </w:p>
          <w:p w:rsidR="00C27CB3" w:rsidRDefault="009D5792" w14:paraId="789B370A" wp14:textId="77777777">
            <w:pPr>
              <w:pStyle w:val="normal0"/>
            </w:pPr>
            <w:r>
              <w:t>[x ] Outro: Não informado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C27CB3" w14:paraId="4DDBEF00" wp14:textId="77777777">
            <w:pPr>
              <w:pStyle w:val="normal0"/>
            </w:pPr>
          </w:p>
        </w:tc>
      </w:tr>
      <w:tr xmlns:wp14="http://schemas.microsoft.com/office/word/2010/wordml" w:rsidR="00C27CB3" w:rsidTr="36594910" w14:paraId="2D7579AF" wp14:textId="77777777">
        <w:tblPrEx>
          <w:tblCellMar>
            <w:top w:w="0" w:type="dxa"/>
            <w:bottom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817590D" wp14:textId="77777777">
            <w:pPr>
              <w:pStyle w:val="normal0"/>
            </w:pPr>
            <w:r>
              <w:rPr>
                <w:rStyle w:val="Fontepargpadro"/>
                <w:b/>
              </w:rPr>
              <w:t>SQ8. O</w:t>
            </w:r>
            <w:r>
              <w:rPr>
                <w:rStyle w:val="Fontepargpadro"/>
                <w:b/>
              </w:rPr>
              <w:t xml:space="preserve"> estudo apresenta análises empíricas?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3F083C6" wp14:textId="77777777">
            <w:pPr>
              <w:pStyle w:val="normal0"/>
            </w:pPr>
            <w:r>
              <w:t>[x ] Sim</w:t>
            </w:r>
          </w:p>
          <w:p w:rsidR="00C27CB3" w:rsidRDefault="009D5792" w14:paraId="6DFB4683" wp14:textId="77777777">
            <w:pPr>
              <w:pStyle w:val="normal0"/>
            </w:pPr>
            <w:r>
              <w:t>[ ] Não</w:t>
            </w:r>
          </w:p>
          <w:p w:rsidR="00C27CB3" w:rsidRDefault="009D5792" w14:paraId="78718576" wp14:textId="77777777">
            <w:pPr>
              <w:pStyle w:val="normal0"/>
            </w:pPr>
            <w:r>
              <w:t>[ ] Parcialmente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4261B9EB" wp14:textId="77777777">
            <w:pPr>
              <w:pStyle w:val="normal0"/>
            </w:pPr>
            <w:r>
              <w:rPr>
                <w:rStyle w:val="citation-1388"/>
                <w:lang w:val="en-US"/>
              </w:rPr>
              <w:t>"Experimental results on three basic physical motion scenarios... demonstrate that GPT4Motion can generate high-quality videos..."</w:t>
            </w:r>
          </w:p>
        </w:tc>
      </w:tr>
      <w:tr xmlns:wp14="http://schemas.microsoft.com/office/word/2010/wordml" w:rsidR="00C27CB3" w:rsidTr="36594910" w14:paraId="38DCF2C1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43F94DF1" wp14:textId="77777777">
            <w:pPr>
              <w:pStyle w:val="normal0"/>
            </w:pPr>
            <w:r>
              <w:rPr>
                <w:rStyle w:val="Fontepargpadro"/>
                <w:b/>
              </w:rPr>
              <w:t>SQ8.1. Se sim, qual método empírico foi adotado?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51289A9" wp14:textId="77777777">
            <w:pPr>
              <w:pStyle w:val="normal0"/>
            </w:pPr>
            <w:r>
              <w:t xml:space="preserve">[x </w:t>
            </w:r>
            <w:r>
              <w:t>] Experimentos controlados</w:t>
            </w:r>
          </w:p>
          <w:p w:rsidR="00C27CB3" w:rsidRDefault="009D5792" w14:paraId="1612FE19" wp14:textId="77777777">
            <w:pPr>
              <w:pStyle w:val="normal0"/>
            </w:pPr>
            <w:r>
              <w:t>[ ] Estudos de caso</w:t>
            </w:r>
          </w:p>
          <w:p w:rsidR="00C27CB3" w:rsidRDefault="009D5792" w14:paraId="467676BF" wp14:textId="77777777">
            <w:pPr>
              <w:pStyle w:val="normal0"/>
            </w:pPr>
            <w:r>
              <w:t>[ x] Surveys/questionários</w:t>
            </w:r>
          </w:p>
          <w:p w:rsidR="00C27CB3" w:rsidRDefault="009D5792" w14:paraId="60C0CCF8" wp14:textId="77777777">
            <w:pPr>
              <w:pStyle w:val="normal0"/>
            </w:pPr>
            <w:r>
              <w:t>[ ] Entrevistas</w:t>
            </w:r>
          </w:p>
          <w:p w:rsidR="00C27CB3" w:rsidRDefault="009D5792" w14:paraId="4A789A99" wp14:textId="77777777">
            <w:pPr>
              <w:pStyle w:val="normal0"/>
            </w:pPr>
            <w:r>
              <w:t>[ ] Observação participante</w:t>
            </w:r>
          </w:p>
          <w:p w:rsidR="00C27CB3" w:rsidRDefault="009D5792" w14:paraId="5D1E2F49" wp14:textId="77777777">
            <w:pPr>
              <w:pStyle w:val="normal0"/>
            </w:pPr>
            <w:r>
              <w:t>[ ] Avaliação heurística</w:t>
            </w:r>
          </w:p>
          <w:p w:rsidR="00C27CB3" w:rsidRDefault="009D5792" w14:paraId="47B4DB33" wp14:textId="77777777">
            <w:pPr>
              <w:pStyle w:val="normal0"/>
            </w:pPr>
            <w:r>
              <w:t>[x ] Outro: Testes A/B com usuários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48AD98A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"We compare our GPT4Motion against four baselines..." </w:t>
            </w:r>
          </w:p>
          <w:p w:rsidR="00C27CB3" w:rsidRDefault="009D5792" w14:paraId="6E5D6F7D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"We also conduct a use</w:t>
            </w:r>
            <w:r>
              <w:rPr>
                <w:rFonts w:eastAsia="Times New Roman"/>
                <w:lang w:val="en-US"/>
              </w:rPr>
              <w:t xml:space="preserve">r study..." </w:t>
            </w:r>
          </w:p>
          <w:p w:rsidR="00C27CB3" w:rsidRDefault="00C27CB3" w14:paraId="3461D779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2584AC4F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E5E51F5" wp14:textId="77777777">
            <w:pPr>
              <w:pStyle w:val="normal0"/>
            </w:pPr>
            <w:r>
              <w:rPr>
                <w:rStyle w:val="Fontepargpadro"/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0B74036" wp14:textId="77777777">
            <w:pPr>
              <w:pStyle w:val="normal0"/>
            </w:pPr>
            <w:r>
              <w:t>Nº: 30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3F16D56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"We also conduct a user study with 30 participants..."</w:t>
            </w:r>
          </w:p>
        </w:tc>
      </w:tr>
      <w:tr xmlns:wp14="http://schemas.microsoft.com/office/word/2010/wordml" w:rsidR="00C27CB3" w:rsidTr="36594910" w14:paraId="6CFBA15D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9540715" wp14:textId="77777777">
            <w:pPr>
              <w:pStyle w:val="normal0"/>
            </w:pPr>
            <w:r>
              <w:rPr>
                <w:rStyle w:val="Fontepargpadro"/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D82F0CA" wp14:textId="77777777">
            <w:pPr>
              <w:pStyle w:val="normal0"/>
            </w:pPr>
            <w:r>
              <w:t>[ ] Criação de roteiros/narrativas</w:t>
            </w:r>
          </w:p>
          <w:p w:rsidR="00C27CB3" w:rsidRDefault="009D5792" w14:paraId="4FFCD339" wp14:textId="77777777">
            <w:pPr>
              <w:pStyle w:val="normal0"/>
            </w:pPr>
            <w:r>
              <w:t>[ ] Automação da pós-produção</w:t>
            </w:r>
          </w:p>
          <w:p w:rsidR="00C27CB3" w:rsidRDefault="009D5792" w14:paraId="3A5D8766" wp14:textId="77777777">
            <w:pPr>
              <w:pStyle w:val="normal0"/>
            </w:pPr>
            <w:r>
              <w:t>[ ] Geração de efeitos</w:t>
            </w:r>
            <w:r>
              <w:t xml:space="preserve"> especiais</w:t>
            </w:r>
          </w:p>
          <w:p w:rsidR="00C27CB3" w:rsidRDefault="009D5792" w14:paraId="115FCA07" wp14:textId="77777777">
            <w:pPr>
              <w:pStyle w:val="normal0"/>
            </w:pPr>
            <w:r>
              <w:t>[ ] Criação de imagens/fotografia</w:t>
            </w:r>
          </w:p>
          <w:p w:rsidR="00C27CB3" w:rsidRDefault="009D5792" w14:paraId="2EAFB0BA" wp14:textId="77777777">
            <w:pPr>
              <w:pStyle w:val="normal0"/>
            </w:pPr>
            <w:r>
              <w:t>[ ] Produção musical</w:t>
            </w:r>
          </w:p>
          <w:p w:rsidR="00C27CB3" w:rsidRDefault="009D5792" w14:paraId="106714AB" wp14:textId="77777777">
            <w:pPr>
              <w:pStyle w:val="normal0"/>
            </w:pPr>
            <w:r>
              <w:t>[ ] Animações interativas</w:t>
            </w:r>
          </w:p>
          <w:p w:rsidR="00C27CB3" w:rsidRDefault="009D5792" w14:paraId="56BAEA7E" wp14:textId="77777777">
            <w:pPr>
              <w:pStyle w:val="normal0"/>
            </w:pPr>
            <w:r>
              <w:t>[x ] Outro: Simulação física em vídeo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C271AB0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"...scripting physical motions in text-to-video generation..."</w:t>
            </w:r>
          </w:p>
        </w:tc>
      </w:tr>
      <w:tr xmlns:wp14="http://schemas.microsoft.com/office/word/2010/wordml" w:rsidR="00C27CB3" w:rsidTr="36594910" w14:paraId="6B120D7E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83CABF1" wp14:textId="77777777">
            <w:pPr>
              <w:pStyle w:val="normal0"/>
            </w:pPr>
            <w:r>
              <w:rPr>
                <w:rStyle w:val="Fontepargpadro"/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FFF6347" wp14:textId="77777777">
            <w:pPr>
              <w:pStyle w:val="normal0"/>
            </w:pPr>
            <w:r>
              <w:t xml:space="preserve">[x ] Vídeos </w:t>
            </w:r>
            <w:r>
              <w:t>completos</w:t>
            </w:r>
          </w:p>
          <w:p w:rsidR="00C27CB3" w:rsidRDefault="009D5792" w14:paraId="5A3722E0" wp14:textId="77777777">
            <w:pPr>
              <w:pStyle w:val="normal0"/>
            </w:pPr>
            <w:r>
              <w:t>[ ] Trailers</w:t>
            </w:r>
          </w:p>
          <w:p w:rsidR="00C27CB3" w:rsidRDefault="009D5792" w14:paraId="72D70476" wp14:textId="77777777">
            <w:pPr>
              <w:pStyle w:val="normal0"/>
            </w:pPr>
            <w:r>
              <w:t>[ ] Animações</w:t>
            </w:r>
          </w:p>
          <w:p w:rsidR="00C27CB3" w:rsidRDefault="009D5792" w14:paraId="0F262413" wp14:textId="77777777">
            <w:pPr>
              <w:pStyle w:val="normal0"/>
            </w:pPr>
            <w:r>
              <w:t>[ ] Clipes musicais</w:t>
            </w:r>
          </w:p>
          <w:p w:rsidR="00C27CB3" w:rsidRDefault="009D5792" w14:paraId="078D2BA8" wp14:textId="77777777">
            <w:pPr>
              <w:pStyle w:val="normal0"/>
            </w:pPr>
            <w:r>
              <w:t>[ ] Imagens estáticas</w:t>
            </w:r>
          </w:p>
          <w:p w:rsidR="00C27CB3" w:rsidRDefault="009D5792" w14:paraId="067F3A04" wp14:textId="77777777">
            <w:pPr>
              <w:pStyle w:val="normal0"/>
            </w:pPr>
            <w:r>
              <w:t>[ ] Gifs ou memes</w:t>
            </w:r>
          </w:p>
          <w:p w:rsidR="00C27CB3" w:rsidRDefault="009D5792" w14:paraId="2B3BB298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4823A1DF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"...generate high-quality videos..." </w:t>
            </w:r>
          </w:p>
          <w:p w:rsidR="00C27CB3" w:rsidRDefault="009D5792" w14:paraId="64D7C2B4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"...generate high-quality videos..." </w:t>
            </w:r>
          </w:p>
          <w:p w:rsidR="00C27CB3" w:rsidRDefault="00C27CB3" w14:paraId="3CF2D8B6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64CA0358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DEF4764" wp14:textId="77777777">
            <w:pPr>
              <w:pStyle w:val="normal0"/>
            </w:pPr>
            <w:r>
              <w:rPr>
                <w:rStyle w:val="Fontepargpadro"/>
                <w:b/>
              </w:rPr>
              <w:t>SQ11. Tipo de dispositivo/tecnologia usada pelo usuário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74EA4FD" wp14:textId="77777777">
            <w:pPr>
              <w:pStyle w:val="normal0"/>
            </w:pPr>
            <w:r>
              <w:t xml:space="preserve">[ ] </w:t>
            </w:r>
            <w:r>
              <w:t>Dispositivos móveis (smartphones/tablets)</w:t>
            </w:r>
          </w:p>
          <w:p w:rsidR="00C27CB3" w:rsidRDefault="009D5792" w14:paraId="76875F70" wp14:textId="77777777">
            <w:pPr>
              <w:pStyle w:val="normal0"/>
            </w:pPr>
            <w:r>
              <w:t>[x ] Computadores/notebooks</w:t>
            </w:r>
          </w:p>
          <w:p w:rsidR="00C27CB3" w:rsidRDefault="009D5792" w14:paraId="3AE66C77" wp14:textId="77777777">
            <w:pPr>
              <w:pStyle w:val="normal0"/>
            </w:pPr>
            <w:r>
              <w:t>[ ] Interfaces em nuvem (SaaS, Colab)</w:t>
            </w:r>
          </w:p>
          <w:p w:rsidR="00C27CB3" w:rsidRDefault="009D5792" w14:paraId="45AD6642" wp14:textId="77777777">
            <w:pPr>
              <w:pStyle w:val="normal0"/>
            </w:pPr>
            <w:r>
              <w:t>[ ] Ambientes imersivos (VR/AR/MR)</w:t>
            </w:r>
          </w:p>
          <w:p w:rsidR="00C27CB3" w:rsidRDefault="009D5792" w14:paraId="5FB2519B" wp14:textId="77777777">
            <w:pPr>
              <w:pStyle w:val="normal0"/>
            </w:pPr>
            <w:r>
              <w:t>[ ] Dispositivos especializados (mesas digitalizadoras, câmeras inteligentes)</w:t>
            </w:r>
          </w:p>
          <w:p w:rsidR="00C27CB3" w:rsidRDefault="009D5792" w14:paraId="76E4070D" wp14:textId="77777777">
            <w:pPr>
              <w:pStyle w:val="normal0"/>
            </w:pPr>
            <w:r>
              <w:t>[ ] Assistentes de voz (Alexa, Goog</w:t>
            </w:r>
            <w:r>
              <w:t>le Nest)</w:t>
            </w:r>
          </w:p>
          <w:p w:rsidR="00C27CB3" w:rsidRDefault="009D5792" w14:paraId="68BCA485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90F9F98" wp14:textId="77777777">
            <w:pPr>
              <w:pStyle w:val="normal0"/>
              <w:rPr>
                <w:lang w:val="en-US"/>
              </w:rPr>
            </w:pPr>
            <w:r>
              <w:rPr>
                <w:lang w:val="en-US"/>
              </w:rPr>
              <w:t>"...experiments on one NVIDIA A6000 GPU."</w:t>
            </w:r>
          </w:p>
        </w:tc>
      </w:tr>
      <w:tr xmlns:wp14="http://schemas.microsoft.com/office/word/2010/wordml" w:rsidR="00C27CB3" w:rsidTr="36594910" w14:paraId="3E4A1389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708FA52" wp14:textId="77777777">
            <w:pPr>
              <w:pStyle w:val="normal0"/>
            </w:pPr>
            <w:r>
              <w:rPr>
                <w:rStyle w:val="Fontepargpadro"/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B23E88B" wp14:textId="77777777">
            <w:pPr>
              <w:pStyle w:val="normal0"/>
            </w:pPr>
            <w:r>
              <w:t>[ ] Interface gráfica (GUI)</w:t>
            </w:r>
          </w:p>
          <w:p w:rsidR="00C27CB3" w:rsidRDefault="009D5792" w14:paraId="309B4E5F" wp14:textId="77777777">
            <w:pPr>
              <w:pStyle w:val="normal0"/>
            </w:pPr>
            <w:r>
              <w:t>[x ] Interação textual/prompt</w:t>
            </w:r>
          </w:p>
          <w:p w:rsidR="00C27CB3" w:rsidRDefault="009D5792" w14:paraId="4053CE90" wp14:textId="77777777">
            <w:pPr>
              <w:pStyle w:val="normal0"/>
            </w:pPr>
            <w:r>
              <w:t>[ ] Comandos por voz</w:t>
            </w:r>
          </w:p>
          <w:p w:rsidR="00C27CB3" w:rsidRDefault="009D5792" w14:paraId="38DCCFC0" wp14:textId="77777777">
            <w:pPr>
              <w:pStyle w:val="normal0"/>
            </w:pPr>
            <w:r>
              <w:t>[ ] Interação multimodal (ex: texto + imagem)</w:t>
            </w:r>
          </w:p>
          <w:p w:rsidR="00C27CB3" w:rsidRDefault="009D5792" w14:paraId="42031C85" wp14:textId="77777777">
            <w:pPr>
              <w:pStyle w:val="normal0"/>
            </w:pPr>
            <w:r>
              <w:t xml:space="preserve">[ ] Interação programática </w:t>
            </w:r>
            <w:r>
              <w:t>(código)</w:t>
            </w:r>
          </w:p>
          <w:p w:rsidR="00C27CB3" w:rsidRDefault="009D5792" w14:paraId="7AE3F3DB" wp14:textId="77777777">
            <w:pPr>
              <w:pStyle w:val="normal0"/>
            </w:pPr>
            <w:r>
              <w:t>[ ] Gestos/físico/sensorial</w:t>
            </w:r>
          </w:p>
          <w:p w:rsidR="00C27CB3" w:rsidRDefault="009D5792" w14:paraId="148B6B1E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2CEA8CE2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"...based on a user textual prompt..." </w:t>
            </w:r>
          </w:p>
          <w:p w:rsidR="00C27CB3" w:rsidRDefault="009D5792" w14:paraId="5DB7F784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"Given a user textual prompt, GPT4Motion begins by deploying GPT-4..." </w:t>
            </w:r>
          </w:p>
          <w:p w:rsidR="00C27CB3" w:rsidRDefault="00C27CB3" w14:paraId="0FB78278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0C037E64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BCFE703" wp14:textId="77777777">
            <w:pPr>
              <w:pStyle w:val="normal0"/>
            </w:pPr>
            <w:r>
              <w:rPr>
                <w:rStyle w:val="Fontepargpadro"/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27CB3" w:rsidRDefault="009D5792" w14:paraId="798149A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GPT-3</w:t>
            </w:r>
          </w:p>
          <w:p w:rsidR="00C27CB3" w:rsidRDefault="009D5792" w14:paraId="08319A8D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GPT-4</w:t>
            </w:r>
          </w:p>
          <w:p w:rsidR="00C27CB3" w:rsidRDefault="009D5792" w14:paraId="3D92A03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DALL·E</w:t>
            </w:r>
          </w:p>
          <w:p w:rsidR="00C27CB3" w:rsidRDefault="009D5792" w14:paraId="005B262E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CLIP</w:t>
            </w:r>
          </w:p>
          <w:p w:rsidR="00C27CB3" w:rsidRDefault="009D5792" w14:paraId="1A2F9063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</w:t>
            </w:r>
            <w:r>
              <w:rPr>
                <w:lang w:val="en-US"/>
              </w:rPr>
              <w:t>Stable Diffusion</w:t>
            </w:r>
          </w:p>
          <w:p w:rsidR="00C27CB3" w:rsidRDefault="009D5792" w14:paraId="49D961E5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MidJourney</w:t>
            </w:r>
          </w:p>
          <w:p w:rsidR="00C27CB3" w:rsidRDefault="009D5792" w14:paraId="2F48CA1E" wp14:textId="77777777">
            <w:pPr>
              <w:pStyle w:val="normal0"/>
              <w:spacing w:before="240" w:after="1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Outro: Blender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9849C2A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"GPT4Motion employs GPT-4..." </w:t>
            </w:r>
          </w:p>
          <w:p w:rsidR="00C27CB3" w:rsidRDefault="009D5792" w14:paraId="4343E4FF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"We adopt Stable Diffusion XL (SDXL)..." </w:t>
            </w:r>
          </w:p>
          <w:p w:rsidR="00C27CB3" w:rsidRDefault="009D5792" w14:paraId="2F971AED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"...physical simulation strength of Blender..." </w:t>
            </w:r>
          </w:p>
          <w:p w:rsidR="00C27CB3" w:rsidRDefault="00C27CB3" w14:paraId="1FC39945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6C35D066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C0519CA" wp14:textId="77777777">
            <w:pPr>
              <w:pStyle w:val="normal0"/>
            </w:pPr>
            <w:r>
              <w:rPr>
                <w:rStyle w:val="Fontepargpadro"/>
                <w:b/>
              </w:rPr>
              <w:t>SQ14. Modelos/benchmarks para validação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0673AC3C" wp14:textId="77777777">
            <w:pPr>
              <w:pStyle w:val="normal0"/>
            </w:pPr>
            <w:r>
              <w:t xml:space="preserve">[ ] Comparação com padrões da </w:t>
            </w:r>
            <w:r>
              <w:t>indústria</w:t>
            </w:r>
          </w:p>
          <w:p w:rsidR="00C27CB3" w:rsidRDefault="009D5792" w14:paraId="0DC7485B" wp14:textId="77777777">
            <w:pPr>
              <w:pStyle w:val="normal0"/>
            </w:pPr>
            <w:r>
              <w:t>[x ] Métricas quantitativas (FID, IS, PSNR)</w:t>
            </w:r>
          </w:p>
          <w:p w:rsidR="00C27CB3" w:rsidRDefault="009D5792" w14:paraId="725D4E67" wp14:textId="77777777">
            <w:pPr>
              <w:pStyle w:val="normal0"/>
            </w:pPr>
            <w:r>
              <w:t>[ ] Análises qualitativas com especialistas</w:t>
            </w:r>
          </w:p>
          <w:p w:rsidR="00C27CB3" w:rsidRDefault="009D5792" w14:paraId="42498D8E" wp14:textId="77777777">
            <w:pPr>
              <w:pStyle w:val="normal0"/>
            </w:pPr>
            <w:r>
              <w:t>[x ] Testes A/B com usuários</w:t>
            </w:r>
          </w:p>
          <w:p w:rsidR="00C27CB3" w:rsidRDefault="009D5792" w14:paraId="11F6B63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09C04DD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"We select three metrics for quantitative comparisons..." </w:t>
            </w:r>
          </w:p>
          <w:p w:rsidR="00C27CB3" w:rsidRDefault="009D5792" w14:paraId="774D1C6E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"We also conduct a user study..." </w:t>
            </w:r>
          </w:p>
          <w:p w:rsidR="00C27CB3" w:rsidRDefault="00C27CB3" w14:paraId="0562CB0E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3297C6BA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1AF00B45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 xml:space="preserve">SQ15. Impacto </w:t>
            </w:r>
            <w:r>
              <w:rPr>
                <w:b/>
              </w:rPr>
              <w:t>potencial para a indústria audiovisual</w:t>
            </w:r>
          </w:p>
          <w:p w:rsidR="00C27CB3" w:rsidRDefault="00C27CB3" w14:paraId="34CE0A41" wp14:textId="77777777">
            <w:pPr>
              <w:pStyle w:val="normal0"/>
              <w:rPr>
                <w:b/>
              </w:rPr>
            </w:pPr>
          </w:p>
          <w:p w:rsidR="00C27CB3" w:rsidRDefault="009D5792" w14:paraId="6514EAD7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3460B4A1" wp14:textId="77777777">
            <w:pPr>
              <w:pStyle w:val="normal0"/>
            </w:pPr>
            <w:r>
              <w:t>O estudo sugere que a ferramenta simplifica o processo de criação de vídeo, tornando-o mais acessível e menos dependente de conhecimento técnico profundo em modelagem 3D, ampliando horizontes para futur</w:t>
            </w:r>
            <w:r>
              <w:t>as explorações em geração de vídeo.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C27CB3" w14:paraId="62EBF3C5" wp14:textId="77777777">
            <w:pPr>
              <w:pStyle w:val="normal0"/>
            </w:pPr>
          </w:p>
        </w:tc>
      </w:tr>
      <w:tr xmlns:wp14="http://schemas.microsoft.com/office/word/2010/wordml" w:rsidR="00C27CB3" w:rsidTr="36594910" w14:paraId="58D07766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1F1AE34" wp14:textId="77777777">
            <w:pPr>
              <w:pStyle w:val="normal0"/>
            </w:pPr>
            <w:r>
              <w:rPr>
                <w:rStyle w:val="Fontepargpadro"/>
                <w:b/>
              </w:rPr>
              <w:t>SQ16. Desafios quanto à reprodutibilidade e confiabilidade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B2C7D1B" wp14:textId="77777777">
            <w:pPr>
              <w:pStyle w:val="normal0"/>
            </w:pPr>
            <w:r>
              <w:t>[ ] Variabilidade nos resultados</w:t>
            </w:r>
          </w:p>
          <w:p w:rsidR="00C27CB3" w:rsidRDefault="009D5792" w14:paraId="6F0D5F3B" wp14:textId="77777777">
            <w:pPr>
              <w:pStyle w:val="normal0"/>
            </w:pPr>
            <w:r>
              <w:t>[ ] Dependência de dados de treinamento</w:t>
            </w:r>
          </w:p>
          <w:p w:rsidR="00C27CB3" w:rsidRDefault="009D5792" w14:paraId="1201E8A2" wp14:textId="77777777">
            <w:pPr>
              <w:pStyle w:val="normal0"/>
            </w:pPr>
            <w:r>
              <w:t>[ ] Falta de benchmarks padronizados</w:t>
            </w:r>
          </w:p>
          <w:p w:rsidR="00C27CB3" w:rsidRDefault="009D5792" w14:paraId="62BD80B2" wp14:textId="77777777">
            <w:pPr>
              <w:pStyle w:val="normal0"/>
            </w:pPr>
            <w:r>
              <w:t>[x ] Dificuldades de validação</w:t>
            </w:r>
          </w:p>
          <w:p w:rsidR="00C27CB3" w:rsidRDefault="009D5792" w14:paraId="55508D7B" wp14:textId="77777777">
            <w:pPr>
              <w:pStyle w:val="normal0"/>
            </w:pPr>
            <w:r>
              <w:t xml:space="preserve">[ ] Instabilidade </w:t>
            </w:r>
            <w:r>
              <w:t>do modelo em diferentes ambientes</w:t>
            </w:r>
          </w:p>
          <w:p w:rsidR="00C27CB3" w:rsidRDefault="009D5792" w14:paraId="4A3059B8" wp14:textId="77777777">
            <w:pPr>
              <w:pStyle w:val="normal0"/>
            </w:pPr>
            <w:r>
              <w:t>[x ] Outro: Flickering residual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F2F033E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"However, these metrics might not encompass the entire scope of video generation quality..." </w:t>
            </w:r>
          </w:p>
          <w:p w:rsidR="00C27CB3" w:rsidRDefault="009D5792" w14:paraId="58318C70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"Another limitation is that sometimes the generated videos still have flickering in some frames.</w:t>
            </w:r>
            <w:r>
              <w:rPr>
                <w:rFonts w:eastAsia="Times New Roman"/>
                <w:lang w:val="en-US"/>
              </w:rPr>
              <w:t xml:space="preserve">" </w:t>
            </w:r>
          </w:p>
          <w:p w:rsidR="00C27CB3" w:rsidRDefault="00C27CB3" w14:paraId="6D98A12B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C27CB3" w:rsidTr="36594910" w14:paraId="57309F6D" wp14:textId="77777777">
        <w:tblPrEx>
          <w:tblCellMar>
            <w:top w:w="0" w:type="dxa"/>
            <w:bottom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62C99AEA" wp14:textId="77777777">
            <w:pPr>
              <w:pStyle w:val="normal0"/>
            </w:pPr>
            <w:r>
              <w:rPr>
                <w:rStyle w:val="Fontepargpadro"/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5AD9B943" wp14:textId="77777777">
            <w:pPr>
              <w:pStyle w:val="normal0"/>
            </w:pPr>
            <w:r>
              <w:t>[ ] Sim</w:t>
            </w:r>
          </w:p>
          <w:p w:rsidR="00C27CB3" w:rsidRDefault="009D5792" w14:paraId="4F9013C7" wp14:textId="77777777">
            <w:pPr>
              <w:pStyle w:val="normal0"/>
            </w:pPr>
            <w:r>
              <w:t>[x ] Não</w:t>
            </w:r>
          </w:p>
          <w:p w:rsidR="00C27CB3" w:rsidRDefault="009D5792" w14:paraId="5DAA25AE" wp14:textId="77777777">
            <w:pPr>
              <w:pStyle w:val="normal0"/>
            </w:pPr>
            <w:r>
              <w:t>[ ] Parcialmente</w:t>
            </w:r>
          </w:p>
          <w:p w:rsidR="00C27CB3" w:rsidRDefault="009D5792" w14:paraId="1A146244" wp14:textId="77777777">
            <w:pPr>
              <w:pStyle w:val="normal0"/>
            </w:pPr>
            <w:r>
              <w:t>[ ] Não informado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CB3" w:rsidRDefault="009D5792" w14:paraId="7B7C11B8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"...aim to generate a physically accurate video." </w:t>
            </w:r>
          </w:p>
          <w:p w:rsidR="00C27CB3" w:rsidRDefault="00C27CB3" w14:paraId="2946DB82" wp14:textId="77777777">
            <w:pPr>
              <w:pStyle w:val="normal0"/>
              <w:rPr>
                <w:lang w:val="en-US"/>
              </w:rPr>
            </w:pPr>
          </w:p>
        </w:tc>
      </w:tr>
    </w:tbl>
    <w:p xmlns:wp14="http://schemas.microsoft.com/office/word/2010/wordml" w:rsidR="00C27CB3" w:rsidRDefault="00C27CB3" w14:paraId="5997CC1D" wp14:textId="77777777">
      <w:pPr>
        <w:pStyle w:val="normal0"/>
        <w:rPr>
          <w:lang w:val="en-US"/>
        </w:rPr>
      </w:pPr>
    </w:p>
    <w:sectPr w:rsidR="00C27CB3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9D5792" w14:paraId="110FFD37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00000" w:rsidRDefault="009D5792" w14:paraId="6B69937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9D5792" w14:paraId="3FE9F23F" wp14:textId="7777777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9D5792" w14:paraId="1F72F646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view w:val="normal"/>
  <w:zoom w:percent="100"/>
  <w:attachedTemplate r:id="rId1"/>
  <w:revisionView w:inkAnnotations="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C27CB3"/>
    <w:rsid w:val="009D5792"/>
    <w:rsid w:val="00C27CB3"/>
    <w:rsid w:val="3659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6A3F9"/>
  <w15:docId w15:val="{B5CDC500-B86C-4D04-A9BD-7DC97F485B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tulo1" w:customStyle="1">
    <w:name w:val="Título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 w:customStyle="1">
    <w:name w:val="Título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 w:customStyle="1">
    <w:name w:val="Título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 w:customStyle="1">
    <w:name w:val="Título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 w:customStyle="1">
    <w:name w:val="Título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Ttulo6" w:customStyle="1">
    <w:name w:val="Título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customStyle="1">
    <w:name w:val="Fonte parág. padrão"/>
  </w:style>
  <w:style w:type="paragraph" w:styleId="Normal1" w:customStyle="1">
    <w:name w:val="Normal1"/>
    <w:pPr>
      <w:suppressAutoHyphens/>
    </w:pPr>
  </w:style>
  <w:style w:type="paragraph" w:styleId="Ttulo" w:customStyle="1">
    <w:name w:val="Título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pPr>
      <w:suppressAutoHyphens/>
    </w:pPr>
  </w:style>
  <w:style w:type="paragraph" w:styleId="Subttulo" w:customStyle="1">
    <w:name w:val="Subtítulo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character" w:styleId="citation-64" w:customStyle="1">
    <w:name w:val="citation-64"/>
    <w:basedOn w:val="Fontepargpadro"/>
  </w:style>
  <w:style w:type="character" w:styleId="mord" w:customStyle="1">
    <w:name w:val="mord"/>
    <w:basedOn w:val="Fontepargpadro"/>
  </w:style>
  <w:style w:type="character" w:styleId="mpunct" w:customStyle="1">
    <w:name w:val="mpunct"/>
    <w:basedOn w:val="Fontepargpadro"/>
  </w:style>
  <w:style w:type="character" w:styleId="citation-1406" w:customStyle="1">
    <w:name w:val="citation-1406"/>
    <w:basedOn w:val="Fontepargpadro"/>
  </w:style>
  <w:style w:type="character" w:styleId="citation-1405" w:customStyle="1">
    <w:name w:val="citation-1405"/>
    <w:basedOn w:val="Fontepargpadro"/>
  </w:style>
  <w:style w:type="character" w:styleId="citation-1404" w:customStyle="1">
    <w:name w:val="citation-1404"/>
    <w:basedOn w:val="Fontepargpadro"/>
  </w:style>
  <w:style w:type="character" w:styleId="citation-1403" w:customStyle="1">
    <w:name w:val="citation-1403"/>
    <w:basedOn w:val="Fontepargpadro"/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itation-1401" w:customStyle="1">
    <w:name w:val="citation-1401"/>
    <w:basedOn w:val="Fontepargpadro"/>
  </w:style>
  <w:style w:type="character" w:styleId="citation-1400" w:customStyle="1">
    <w:name w:val="citation-1400"/>
    <w:basedOn w:val="Fontepargpadro"/>
  </w:style>
  <w:style w:type="character" w:styleId="citation-1399" w:customStyle="1">
    <w:name w:val="citation-1399"/>
    <w:basedOn w:val="Fontepargpadro"/>
  </w:style>
  <w:style w:type="character" w:styleId="citation-1397" w:customStyle="1">
    <w:name w:val="citation-1397"/>
    <w:basedOn w:val="Fontepargpadro"/>
  </w:style>
  <w:style w:type="character" w:styleId="citation-1396" w:customStyle="1">
    <w:name w:val="citation-1396"/>
    <w:basedOn w:val="Fontepargpadro"/>
  </w:style>
  <w:style w:type="character" w:styleId="citation-1391" w:customStyle="1">
    <w:name w:val="citation-1391"/>
    <w:basedOn w:val="Fontepargpadro"/>
  </w:style>
  <w:style w:type="character" w:styleId="citation-1389" w:customStyle="1">
    <w:name w:val="citation-1389"/>
    <w:basedOn w:val="Fontepargpadro"/>
  </w:style>
  <w:style w:type="character" w:styleId="citation-1388" w:customStyle="1">
    <w:name w:val="citation-1388"/>
    <w:basedOn w:val="Fontepargpadro"/>
  </w:style>
  <w:style w:type="character" w:styleId="citation-1387" w:customStyle="1">
    <w:name w:val="citation-1387"/>
    <w:basedOn w:val="Fontepargpadro"/>
  </w:style>
  <w:style w:type="character" w:styleId="citation-1386" w:customStyle="1">
    <w:name w:val="citation-1386"/>
    <w:basedOn w:val="Fontepargpadro"/>
  </w:style>
  <w:style w:type="character" w:styleId="citation-1382" w:customStyle="1">
    <w:name w:val="citation-1382"/>
    <w:basedOn w:val="Fontepargpadro"/>
  </w:style>
  <w:style w:type="character" w:styleId="citation-1379" w:customStyle="1">
    <w:name w:val="citation-1379"/>
    <w:basedOn w:val="Fontepargpadro"/>
  </w:style>
  <w:style w:type="character" w:styleId="citation-1378" w:customStyle="1">
    <w:name w:val="citation-1378"/>
    <w:basedOn w:val="Fontepargpadro"/>
  </w:style>
  <w:style w:type="character" w:styleId="citation-1377" w:customStyle="1">
    <w:name w:val="citation-1377"/>
    <w:basedOn w:val="Fontepargpadro"/>
  </w:style>
  <w:style w:type="character" w:styleId="citation-1376" w:customStyle="1">
    <w:name w:val="citation-1376"/>
    <w:basedOn w:val="Fontepargpadro"/>
  </w:style>
  <w:style w:type="character" w:styleId="citation-1375" w:customStyle="1">
    <w:name w:val="citation-1375"/>
    <w:basedOn w:val="Fontepargpadro"/>
  </w:style>
  <w:style w:type="character" w:styleId="citation-1374" w:customStyle="1">
    <w:name w:val="citation-1374"/>
    <w:basedOn w:val="Fontepargpadro"/>
  </w:style>
  <w:style w:type="character" w:styleId="citation-1373" w:customStyle="1">
    <w:name w:val="citation-1373"/>
    <w:basedOn w:val="Fontepargpadro"/>
  </w:style>
  <w:style w:type="character" w:styleId="citation-1370" w:customStyle="1">
    <w:name w:val="citation-1370"/>
    <w:basedOn w:val="Fontepargpadro"/>
  </w:style>
  <w:style w:type="character" w:styleId="citation-1368" w:customStyle="1">
    <w:name w:val="citation-1368"/>
    <w:basedOn w:val="Fontepargpadro"/>
  </w:style>
  <w:style w:type="character" w:styleId="citation-1364" w:customStyle="1">
    <w:name w:val="citation-1364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3</revision>
  <dcterms:created xsi:type="dcterms:W3CDTF">2025-11-28T03:00:00.0000000Z</dcterms:created>
  <dcterms:modified xsi:type="dcterms:W3CDTF">2025-11-30T21:36:49.0491454Z</dcterms:modified>
</coreProperties>
</file>